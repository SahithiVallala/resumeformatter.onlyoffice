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&lt;JERRI DAVIS&gt;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 w:rsidR="00DB4CE3" w:rsidRDefault="00DB4CE3" w:rsidP="00DB4CE3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DB4CE3" w:rsidRDefault="00DB4CE3" w:rsidP="00DB4CE3">
      <w:pPr>
        <w:jc w:val="both"/>
      </w:pP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Organized Multi-tasker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Outlook and Teams</w:t>
      </w:r>
    </w:p>
    <w:p>
      <w:pPr>
        <w:spacing w:after="40"/>
        <w:ind w:left="360"/>
        <w:jc w:val="both"/>
      </w:pPr>
      <w:r/>
      <w:r>
        <w:rPr>
          <w:sz w:val="20"/>
        </w:rPr>
        <w:t>• Problem Analysis and Resolution</w:t>
      </w:r>
    </w:p>
    <w:p>
      <w:pPr>
        <w:spacing w:after="40"/>
        <w:ind w:left="360"/>
        <w:jc w:val="both"/>
      </w:pPr>
      <w:r/>
      <w:r>
        <w:rPr>
          <w:sz w:val="20"/>
        </w:rPr>
        <w:t>• Strategic Planning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Excellent Leadership Skills</w:t>
      </w:r>
    </w:p>
    <w:p>
      <w:pPr>
        <w:spacing w:after="40"/>
        <w:ind w:left="360"/>
        <w:jc w:val="both"/>
      </w:pPr>
      <w:r/>
      <w:r>
        <w:rPr>
          <w:sz w:val="20"/>
        </w:rPr>
        <w:t>• Meticulous and Attentive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PROFESSIONAL SUMMARY</w:t>
      </w:r>
    </w:p>
    <w:p>
      <w:pPr>
        <w:spacing w:after="40"/>
        <w:ind w:left="360"/>
        <w:jc w:val="both"/>
      </w:pPr>
      <w:r/>
      <w:r>
        <w:rPr>
          <w:sz w:val="20"/>
        </w:rPr>
        <w:t>• Positive and friendly program support professional with excellent administrative and customer service strengths. Trained in Medicaid program operations</w:t>
      </w:r>
    </w:p>
    <w:p>
      <w:pPr>
        <w:spacing w:after="40"/>
        <w:ind w:left="360"/>
        <w:jc w:val="both"/>
      </w:pPr>
      <w:r/>
      <w:r>
        <w:rPr>
          <w:sz w:val="20"/>
        </w:rPr>
        <w:t>• paperwork and eligibility requirements. Protect services by spotting fraud and abuse quickly.</w:t>
      </w:r>
    </w:p>
    <w:p w:rsidR="00DB4CE3" w:rsidRDefault="00DB4CE3" w:rsidP="00DB4CE3">
      <w:pPr>
        <w:spacing w:before="240" w:after="120"/>
        <w:jc w:val="both"/>
      </w:pPr>
      <w:r>
        <w:rPr>
          <w:b/>
          <w:caps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7AD6" w:rsidRDefault="00FE7AD6">
      <w:pPr>
        <w:spacing w:before="0" w:after="0"/>
      </w:pPr>
      <w:r>
        <w:separator/>
      </w:r>
    </w:p>
  </w:endnote>
  <w:endnote w:type="continuationSeparator" w:id="0">
    <w:p w:rsidR="00FE7AD6" w:rsidRDefault="00FE7AD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7AD6" w:rsidRDefault="00FE7AD6">
      <w:pPr>
        <w:spacing w:before="0" w:after="0"/>
      </w:pPr>
      <w:r>
        <w:separator/>
      </w:r>
    </w:p>
  </w:footnote>
  <w:footnote w:type="continuationSeparator" w:id="0">
    <w:p w:rsidR="00FE7AD6" w:rsidRDefault="00FE7AD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6258E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8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1E34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258ED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4BF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B4CE3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  <w:rsid w:val="00FE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FEC3257-2822-4345-83A0-32F1F2FD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DB4CE3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6979E347CBF8499DDEE01097C5EC9F" ma:contentTypeVersion="6" ma:contentTypeDescription="Create a new document." ma:contentTypeScope="" ma:versionID="6d02f86ef3cbc8a57a6deb9423f6b713">
  <xsd:schema xmlns:xsd="http://www.w3.org/2001/XMLSchema" xmlns:xs="http://www.w3.org/2001/XMLSchema" xmlns:p="http://schemas.microsoft.com/office/2006/metadata/properties" xmlns:ns2="1b03d44d-51ec-4051-a111-bf0ef69d324a" xmlns:ns3="5df70a10-2969-40ba-b479-a56b7aeb9397" targetNamespace="http://schemas.microsoft.com/office/2006/metadata/properties" ma:root="true" ma:fieldsID="f48cbad43a0e7f7683dd93fb836808d1" ns2:_="" ns3:_="">
    <xsd:import namespace="1b03d44d-51ec-4051-a111-bf0ef69d324a"/>
    <xsd:import namespace="5df70a10-2969-40ba-b479-a56b7aeb9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03d44d-51ec-4051-a111-bf0ef69d3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70a10-2969-40ba-b479-a56b7aeb9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C35A52-5BF3-4B04-860D-7759CD44FA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03d44d-51ec-4051-a111-bf0ef69d324a"/>
    <ds:schemaRef ds:uri="5df70a10-2969-40ba-b479-a56b7aeb9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5BF0E6-9DE1-4798-8538-9A5467CE7A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22</Words>
  <Characters>126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cloudconvert_1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0x010100276979E347CBF8499DDEE01097C5EC9F</vt:lpwstr>
  </property>
</Properties>
</file>