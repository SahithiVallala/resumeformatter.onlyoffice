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Vallala Sahithi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Publications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◦ Multi–task Learning for Sarcasm Detection and Sentiment Analysis Using BERT – IEEE Scopus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2024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Journal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◦ An Automated Door Security System with AI–Driven Visitor Recognition and SMS Notification –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IEEE Scopus Journal, 2024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