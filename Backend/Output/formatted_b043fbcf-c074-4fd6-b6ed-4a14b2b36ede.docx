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Unknown Candidate</w:t>
      </w:r>
      <w:r w:rsidR="00E22F19"/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Highlights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Active Directory New technology and product research</w:t>
            </w:r>
            <w:r>
              <w:br/>
            </w:r>
            <w:r>
              <w:rPr>
                <w:sz w:val="18"/>
              </w:rPr>
              <w:t>• Group Policy Objects Office 365 and Azure</w:t>
            </w:r>
            <w:r>
              <w:br/>
            </w:r>
            <w:r>
              <w:rPr>
                <w:sz w:val="18"/>
              </w:rPr>
              <w:t>• PowerShell and VBScript Storage management</w:t>
            </w:r>
            <w:r>
              <w:br/>
            </w:r>
            <w:r>
              <w:rPr>
                <w:sz w:val="18"/>
              </w:rPr>
              <w:t>• Microsoft Exchange Enterprise backup management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Technician I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Migrating and managing user accounts in Microsoft Office 365 and Exchange Online.</w:t>
            </w:r>
            <w:r>
              <w:br/>
            </w:r>
            <w:r>
              <w:rPr>
                <w:sz w:val="18"/>
              </w:rPr>
              <w:t>• Creating and managing virtual machines for systems such as domain controllers and Active Directory Federation Services (ADFS) in</w:t>
            </w:r>
            <w:r>
              <w:br/>
            </w:r>
            <w:r>
              <w:rPr>
                <w:sz w:val="18"/>
              </w:rPr>
              <w:t>• Microsoft Windows Azure (IaaS).</w:t>
            </w:r>
            <w:r>
              <w:br/>
            </w:r>
            <w:r>
              <w:rPr>
                <w:sz w:val="18"/>
              </w:rPr>
              <w:t>• Creating and managing storage in Microsoft Windows Azure (IaaS).</w:t>
            </w:r>
            <w:r>
              <w:br/>
            </w:r>
            <w:r>
              <w:rPr>
                <w:sz w:val="18"/>
              </w:rPr>
              <w:t>• Installing and configuring StorSimple iSCSI cloud array (STaaS/BaaS).</w:t>
            </w:r>
            <w:r>
              <w:br/>
            </w:r>
            <w:r>
              <w:rPr>
                <w:sz w:val="18"/>
              </w:rPr>
              <w:t>• Installing, configuring, and testing Twinstrata iSCSI cloud array (STaaS/BaaS).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Installing, configuring, and supporting Microsoft Windows 7, Windows 8, and Microsoft Office 2007, 2010, and 2013.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Configuring and supporting Microsoft Windows Server , , and 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2003-2012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Installing, configuring, and supporting McAfee anti-virus software on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Supporting servers in the virtualization infrastructure using VMware vSphere.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Migrating Exchange infrastructure from Exchange Exchange and from Exchange Exchange 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2003-2010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Installing, configuring, and testing Veeam virtual machine backup software and Virtual Desktop Infrastructure (VDI).</w:t>
            </w:r>
            <w:r>
              <w:br/>
            </w:r>
            <w:r>
              <w:rPr>
                <w:sz w:val="18"/>
              </w:rPr>
              <w:t>• Reviewing systems reporting in System Center Configuration Manager (SCCM).</w:t>
            </w:r>
            <w:r>
              <w:br/>
            </w:r>
            <w:r>
              <w:rPr>
                <w:sz w:val="18"/>
              </w:rPr>
              <w:t>• Administering and maintaining the Symantec Enterprise Vault servers.</w:t>
            </w:r>
            <w:r>
              <w:br/>
            </w:r>
            <w:r>
              <w:rPr>
                <w:sz w:val="18"/>
              </w:rPr>
              <w:t>• Managing the Active Directory Domain Controllers (DCs).</w:t>
            </w:r>
            <w:r>
              <w:br/>
            </w:r>
            <w:r>
              <w:rPr>
                <w:sz w:val="18"/>
              </w:rPr>
              <w:t>• Creating and maintaining Group Policy Objects (GPOs) in Microsoft Active Directory.</w:t>
            </w:r>
            <w:r>
              <w:br/>
            </w:r>
            <w:r>
              <w:rPr>
                <w:sz w:val="18"/>
              </w:rPr>
              <w:t>• Configuring and supporting Microsoft Exchange Active Sync on devices with Apple iOS and Android mobile operating systems.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Services Liaison, T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2005-2007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Troubleshooting hardware and software problems over the telephone and through remote PC administration software.</w:t>
            </w:r>
            <w:r>
              <w:br/>
            </w:r>
            <w:r>
              <w:rPr>
                <w:sz w:val="18"/>
              </w:rPr>
              <w:t>• Installing, configuring, and supporting McAfee anti-virus software on desktops.</w:t>
            </w:r>
            <w:r>
              <w:br/>
            </w:r>
            <w:r>
              <w:rPr>
                <w:sz w:val="18"/>
              </w:rPr>
              <w:t>• Installing, configuring, and supporting BBars computer backup software.</w:t>
            </w:r>
            <w:r>
              <w:br/>
            </w:r>
            <w:r>
              <w:rPr>
                <w:sz w:val="18"/>
              </w:rPr>
              <w:t>• Developing and maintaining websites on servers running Microsoft SharePoint Server and Internet Information Services (IIS).</w:t>
            </w:r>
            <w:r>
              <w:br/>
            </w:r>
            <w:r>
              <w:rPr>
                <w:sz w:val="18"/>
              </w:rPr>
              <w:t>• Supporting Systems Management Server (SMS)</w:t>
            </w:r>
            <w:r>
              <w:br/>
            </w:r>
            <w:r>
              <w:rPr>
                <w:sz w:val="18"/>
              </w:rPr>
              <w:t>• Troubleshooting LAN, WAN, Internet, and Intranet network and security access.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Microsoft Office XP, 2003, and 2007.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Installing, configuring, and supporting Microsoft Windows Server and , Microsoft Windows XP and Windows Vista, and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2000-2003</w:t>
            </w:r>
          </w:p>
        </w:tc>
      </w:tr>
    </w:tbl>
    <w:p w:rsidR="008D793D" w:rsidRDefault="000969C6" w:rsidP="00E22F19">
      <w:r w:rsidRPr="002A4BEC">
        <w:t>• Information Technology Technician I Aug 2007 to Current</w:t>
        <w:br/>
        <w:t>• Company Name ï¼​ City , State</w:t>
        <w:br/>
        <w:t>• Migrating and managing user accounts in Microsoft Office 365 and Exchange Online.</w:t>
        <w:br/>
        <w:t>• Creating and managing virtual machines for systems such as domain controllers and Active Directory Federation Services (ADFS) in</w:t>
        <w:br/>
        <w:t>• Microsoft Windows Azure (IaaS).</w:t>
        <w:br/>
        <w:t>• Creating and managing storage in Microsoft Windows Azure (IaaS).</w:t>
        <w:br/>
        <w:t>• Installing and configuring StorSimple iSCSI cloud array (STaaS/BaaS).</w:t>
        <w:br/>
        <w:t>• Installing, configuring, and testing Twinstrata iSCSI cloud array (STaaS/BaaS).</w:t>
        <w:br/>
        <w:t>• Collaborating on project plan for Office 365 migration.</w:t>
        <w:br/>
        <w:t>• Developing detailed specifications for the Office 365 migration, including business-case documentation, cost benefit analyses, technical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Information Technology 2005 Florida International Univeristy City , State , United States</w:t>
            </w:r>
            <w:r>
              <w:t xml:space="preserve">  </w:t>
            </w:r>
            <w:r>
              <w:rPr>
                <w:b w:val="0"/>
                <w:sz w:val="18"/>
              </w:rPr>
              <w:t>2005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Coursework in Programming, Web Administration, Network Administration, Database Administration, and Systems Administration â€“</w:t>
            </w:r>
            <w:r>
              <w:br/>
            </w:r>
            <w:r>
              <w:rPr>
                <w:sz w:val="18"/>
              </w:rPr>
              <w:t>• Programming Languages: C++, Java, JSP, HTML, CSS, VB.Net, Bash, T-SQL</w:t>
            </w:r>
          </w:p>
        </w:tc>
      </w:tr>
    </w:tbl>
    <w:p w:rsidR="000969C6" w:rsidRPr="00AF0121" w:rsidRDefault="008D793D" w:rsidP="00E22F19">
      <w:r w:rsidRPr="002A4BEC">
        <w:t>• Bachelor of Science , Information Technology 2005 Florida International Univeristy ï¼​ City , State , United States</w:t>
        <w:br/>
        <w:t>• Coursework in Programming, Web Administration, Network Administration, Database Administration, and Systems Administration â€“</w:t>
        <w:br/>
        <w:t>• Linux</w:t>
        <w:br/>
        <w:t>• Programming Languages: C++, Java, JSP, HTML, CSS, VB.Net, Bash, T-SQL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