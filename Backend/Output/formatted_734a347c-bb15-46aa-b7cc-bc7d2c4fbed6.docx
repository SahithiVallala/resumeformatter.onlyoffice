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jc w:val="both"/>
      </w:pPr>
      <w:r w:rsidRPr="00EF0DB0">
        <w:t>Skills</w:t>
      </w:r>
    </w:p>
    <w:p w:rsidR="002A4BEC" w:rsidRDefault="00EF0DB0" w:rsidP="00EF0DB0">
      <w:pPr>
        <w:jc w:val="both"/>
      </w:pPr>
      <w:r>
        <w:rPr/>
      </w:r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and hands-on working experience with enterprise routers, switches, VPN concentrators, firewalls, wireless access points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and hands-on ability to design, install and configure in local-area and wide-area enterprise networks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hands-on working experience configuring, upgrading, managing, maintaining, and troubleshooting routers/switches, and firewalls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>
              <w:t>9+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 installing and troubleshooting local-area and wide-area enterprise networks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Excel, Bluebeam</w:t>
            </w:r>
          </w:p>
        </w:tc>
        <w:tc>
          <w:tcPr>
            <w:tcW w:type="dxa" w:w="2952"/>
          </w:tcPr>
          <w:p>
            <w:r>
              <w:t>9+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 and implementing cloud infrastructure solutions using AWS, Azure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120" w:after="60" w:line="240" w:lineRule="auto"/>
        <w:jc w:val="both"/>
      </w:pPr>
      <w:r>
        <w:rPr>
          <w:rFonts w:ascii="Calibri" w:hAnsi="Calibri"/>
          <w:b/>
          <w:sz w:val="22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