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&lt;ADIKA MAUL&gt;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(Excel, Word, Access) &amp; Data Entry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Professional Business Office Operations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Time Management &amp; Organization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