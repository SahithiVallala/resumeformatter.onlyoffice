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 xml:space="preserve">&lt;PleasE insert </w:t>
      </w:r>
      <w:r w:rsidR="008A6A66" w:rsidRPr="002A4BEC">
        <w:t xml:space="preserve">Candidate’s </w:t>
      </w:r>
      <w:r w:rsidR="001E6CC0" w:rsidRPr="002A4BEC">
        <w:t>Name</w:t>
      </w:r>
      <w:r>
        <w:t xml:space="preserve"> hERE&gt;</w:t>
      </w: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r w:rsidR="0058225E">
        <w:t xml:space="preserve">VectorVMS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